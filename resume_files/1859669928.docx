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480"/>
        <w:gridCol w:w="904"/>
        <w:gridCol w:w="3082"/>
      </w:tblGrid>
      <w:tr w:rsidR="002E4AFC" w:rsidRPr="002E4AFC" w14:paraId="40347F2D" w14:textId="77777777" w:rsidTr="006E23B3">
        <w:trPr>
          <w:trHeight w:val="2178"/>
          <w:jc w:val="center"/>
        </w:trPr>
        <w:tc>
          <w:tcPr>
            <w:tcW w:w="7289" w:type="dxa"/>
            <w:gridSpan w:val="2"/>
          </w:tcPr>
          <w:p w14:paraId="310AB24C" w14:textId="77777777" w:rsidR="002E4AFC" w:rsidRPr="002E4AFC" w:rsidRDefault="00D42C4E" w:rsidP="002E4AFC">
            <w:pPr>
              <w:pStyle w:val="Title"/>
            </w:pPr>
            <w:proofErr w:type="spellStart"/>
            <w:r w:rsidRPr="00660C59">
              <w:rPr>
                <w:color w:val="C45800" w:themeColor="accent2" w:themeShade="BF"/>
              </w:rPr>
              <w:t>Stuti</w:t>
            </w:r>
            <w:proofErr w:type="spellEnd"/>
            <w:r w:rsidRPr="00660C59">
              <w:rPr>
                <w:color w:val="C45800" w:themeColor="accent2" w:themeShade="BF"/>
              </w:rPr>
              <w:t xml:space="preserve"> Puri</w:t>
            </w:r>
          </w:p>
        </w:tc>
        <w:tc>
          <w:tcPr>
            <w:tcW w:w="2935" w:type="dxa"/>
            <w:vMerge w:val="restart"/>
            <w:vAlign w:val="bottom"/>
          </w:tcPr>
          <w:p w14:paraId="0266E38E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E39307" wp14:editId="3F8C2539">
                  <wp:extent cx="1189990" cy="1424309"/>
                  <wp:effectExtent l="57150" t="57150" r="48260" b="61595"/>
                  <wp:docPr id="1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518" cy="142494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14:paraId="356E13C5" w14:textId="77777777" w:rsidTr="005F1AB5">
        <w:trPr>
          <w:trHeight w:val="694"/>
          <w:jc w:val="center"/>
        </w:trPr>
        <w:tc>
          <w:tcPr>
            <w:tcW w:w="6397" w:type="dxa"/>
          </w:tcPr>
          <w:p w14:paraId="38FFAADB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14:paraId="434A654E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14:paraId="181D41B2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721246D6" w14:textId="77777777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14:paraId="5AF938B1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67509CE5" w14:textId="6DB209F5" w:rsidR="00556BA4" w:rsidRDefault="00556BA4" w:rsidP="007C2E70">
            <w:pPr>
              <w:pStyle w:val="ListBullet"/>
            </w:pPr>
            <w:r>
              <w:t>Pursuing BBA from Symbiosis 2019-22 batch</w:t>
            </w:r>
          </w:p>
          <w:p w14:paraId="2600CD1F" w14:textId="7D956500" w:rsidR="007C2E70" w:rsidRDefault="007C2E70" w:rsidP="007C2E70">
            <w:pPr>
              <w:pStyle w:val="ListBullet"/>
            </w:pPr>
            <w:r>
              <w:t>2019 Intermediate (</w:t>
            </w:r>
            <w:r w:rsidRPr="0088690E">
              <w:t>12</w:t>
            </w:r>
            <w:r w:rsidRPr="0088690E">
              <w:rPr>
                <w:vertAlign w:val="superscript"/>
              </w:rPr>
              <w:t>th</w:t>
            </w:r>
            <w:r w:rsidR="00735FC9">
              <w:rPr>
                <w:vertAlign w:val="superscript"/>
              </w:rPr>
              <w:t xml:space="preserve"> </w:t>
            </w:r>
            <w:r w:rsidR="00735FC9">
              <w:t>Standard)</w:t>
            </w:r>
            <w:r>
              <w:t xml:space="preserve"> with Commerce and Math </w:t>
            </w:r>
            <w:r w:rsidRPr="0088690E">
              <w:t>from ASN Sr. Sec. School (CBSE) with 82% marks.</w:t>
            </w:r>
          </w:p>
          <w:p w14:paraId="07C9EA8B" w14:textId="77777777" w:rsidR="00735FC9" w:rsidRPr="005F1AB5" w:rsidRDefault="00735FC9" w:rsidP="007C2E70">
            <w:pPr>
              <w:pStyle w:val="ListBullet"/>
              <w:numPr>
                <w:ilvl w:val="0"/>
                <w:numId w:val="0"/>
              </w:numPr>
              <w:ind w:left="360"/>
              <w:rPr>
                <w:i/>
              </w:rPr>
            </w:pPr>
            <w:r w:rsidRPr="005F1AB5">
              <w:rPr>
                <w:b/>
                <w:i/>
              </w:rPr>
              <w:t>Favorite Field of Study</w:t>
            </w:r>
            <w:r w:rsidRPr="005F1AB5">
              <w:rPr>
                <w:i/>
              </w:rPr>
              <w:t xml:space="preserve">: </w:t>
            </w:r>
          </w:p>
          <w:p w14:paraId="68378686" w14:textId="77777777" w:rsidR="007C2E70" w:rsidRPr="005F1AB5" w:rsidRDefault="00735FC9" w:rsidP="007C2E70">
            <w:pPr>
              <w:pStyle w:val="ListBullet"/>
              <w:numPr>
                <w:ilvl w:val="0"/>
                <w:numId w:val="0"/>
              </w:numPr>
              <w:ind w:left="360"/>
              <w:rPr>
                <w:i/>
              </w:rPr>
            </w:pPr>
            <w:r w:rsidRPr="005F1AB5">
              <w:rPr>
                <w:i/>
              </w:rPr>
              <w:t>Business Stud</w:t>
            </w:r>
            <w:r w:rsidR="00983F02">
              <w:rPr>
                <w:i/>
              </w:rPr>
              <w:t>ies, Economics</w:t>
            </w:r>
            <w:r w:rsidRPr="005F1AB5">
              <w:rPr>
                <w:i/>
              </w:rPr>
              <w:t xml:space="preserve"> and Math</w:t>
            </w:r>
          </w:p>
          <w:p w14:paraId="3530AD14" w14:textId="77777777" w:rsidR="00735FC9" w:rsidRPr="005F1AB5" w:rsidRDefault="00735FC9" w:rsidP="007C2E70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i/>
              </w:rPr>
            </w:pPr>
            <w:r w:rsidRPr="005F1AB5">
              <w:rPr>
                <w:b/>
                <w:i/>
              </w:rPr>
              <w:t>Project:</w:t>
            </w:r>
          </w:p>
          <w:p w14:paraId="276CAF69" w14:textId="77777777" w:rsidR="00735FC9" w:rsidRDefault="003F0609" w:rsidP="007C2E70">
            <w:pPr>
              <w:pStyle w:val="ListBullet"/>
              <w:numPr>
                <w:ilvl w:val="0"/>
                <w:numId w:val="0"/>
              </w:numPr>
              <w:ind w:left="360"/>
              <w:rPr>
                <w:i/>
              </w:rPr>
            </w:pPr>
            <w:r>
              <w:rPr>
                <w:i/>
              </w:rPr>
              <w:t>Inclusive Growth Strategy for India</w:t>
            </w:r>
          </w:p>
          <w:p w14:paraId="0F920C24" w14:textId="77777777" w:rsidR="003F0609" w:rsidRPr="005F1AB5" w:rsidRDefault="003F0609" w:rsidP="007C2E70">
            <w:pPr>
              <w:pStyle w:val="ListBullet"/>
              <w:numPr>
                <w:ilvl w:val="0"/>
                <w:numId w:val="0"/>
              </w:numPr>
              <w:ind w:left="360"/>
              <w:rPr>
                <w:i/>
              </w:rPr>
            </w:pPr>
            <w:r>
              <w:rPr>
                <w:i/>
              </w:rPr>
              <w:t xml:space="preserve">Report on stock exchange for 25 top companies </w:t>
            </w:r>
          </w:p>
          <w:p w14:paraId="70E86F02" w14:textId="77777777" w:rsidR="00735FC9" w:rsidRPr="005F1AB5" w:rsidRDefault="00735FC9" w:rsidP="007C2E70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i/>
              </w:rPr>
            </w:pPr>
            <w:r w:rsidRPr="005F1AB5">
              <w:rPr>
                <w:b/>
                <w:i/>
              </w:rPr>
              <w:t xml:space="preserve">Key Achievements: </w:t>
            </w:r>
          </w:p>
          <w:p w14:paraId="1FF786D5" w14:textId="77777777" w:rsidR="00735FC9" w:rsidRPr="005F1AB5" w:rsidRDefault="005C5BD7" w:rsidP="005C5BD7">
            <w:pPr>
              <w:pStyle w:val="ListBullet"/>
              <w:numPr>
                <w:ilvl w:val="0"/>
                <w:numId w:val="0"/>
              </w:numPr>
              <w:ind w:left="360"/>
              <w:rPr>
                <w:i/>
              </w:rPr>
            </w:pPr>
            <w:r w:rsidRPr="005F1AB5">
              <w:rPr>
                <w:i/>
              </w:rPr>
              <w:t>B</w:t>
            </w:r>
            <w:r w:rsidR="00735FC9" w:rsidRPr="005F1AB5">
              <w:rPr>
                <w:i/>
              </w:rPr>
              <w:t>agged 3rd position for 2 consecutive years</w:t>
            </w:r>
            <w:r w:rsidRPr="005F1AB5">
              <w:rPr>
                <w:i/>
              </w:rPr>
              <w:t xml:space="preserve"> in Commerce conclave</w:t>
            </w:r>
            <w:r w:rsidR="004F0C13">
              <w:rPr>
                <w:i/>
              </w:rPr>
              <w:t xml:space="preserve"> on Pitch Perfect (</w:t>
            </w:r>
            <w:r w:rsidRPr="005F1AB5">
              <w:rPr>
                <w:i/>
              </w:rPr>
              <w:t>Business plan</w:t>
            </w:r>
            <w:r w:rsidR="004F0C13">
              <w:rPr>
                <w:i/>
              </w:rPr>
              <w:t>)</w:t>
            </w:r>
          </w:p>
          <w:p w14:paraId="75FC4A74" w14:textId="77777777" w:rsidR="006E23B3" w:rsidRDefault="00735FC9" w:rsidP="007C2E70">
            <w:pPr>
              <w:pStyle w:val="ListBullet"/>
            </w:pPr>
            <w:r>
              <w:t>2017 High School (</w:t>
            </w:r>
            <w:r w:rsidR="007C2E70" w:rsidRPr="0088690E">
              <w:t>10</w:t>
            </w:r>
            <w:r w:rsidR="007C2E70" w:rsidRPr="0088690E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 </w:t>
            </w:r>
            <w:r>
              <w:t>Standard)</w:t>
            </w:r>
            <w:r w:rsidR="007C2E70" w:rsidRPr="0088690E">
              <w:t xml:space="preserve"> from ASN Sr. Sec. School (CBSE) with 8.3 CGPA.</w:t>
            </w:r>
          </w:p>
          <w:p w14:paraId="6AC1435E" w14:textId="77777777" w:rsidR="006E23B3" w:rsidRDefault="006E23B3" w:rsidP="006E23B3"/>
          <w:p w14:paraId="1342577A" w14:textId="77777777"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p w14:paraId="73228D21" w14:textId="77777777" w:rsidR="006E23B3" w:rsidRPr="005F1AB5" w:rsidRDefault="005C5BD7" w:rsidP="006E23B3">
            <w:pPr>
              <w:rPr>
                <w:rFonts w:cs="Georgia"/>
              </w:rPr>
            </w:pPr>
            <w:r w:rsidRPr="005F1AB5">
              <w:rPr>
                <w:rFonts w:cs="Georgia"/>
              </w:rPr>
              <w:t>Participated as a delegate and delivered lecture</w:t>
            </w:r>
            <w:r w:rsidR="00983F02">
              <w:rPr>
                <w:rFonts w:cs="Georgia"/>
              </w:rPr>
              <w:t xml:space="preserve"> on Women Empowerment</w:t>
            </w:r>
            <w:r w:rsidRPr="005F1AB5">
              <w:rPr>
                <w:rFonts w:cs="Georgia"/>
              </w:rPr>
              <w:t xml:space="preserve"> as Chairperson of MUN global summit</w:t>
            </w:r>
          </w:p>
          <w:p w14:paraId="0F8D1278" w14:textId="77777777" w:rsidR="006E23B3" w:rsidRDefault="006E23B3" w:rsidP="006E23B3"/>
          <w:p w14:paraId="320A333A" w14:textId="77777777" w:rsidR="005C5BD7" w:rsidRDefault="006E23B3" w:rsidP="005C5BD7">
            <w:pPr>
              <w:pStyle w:val="Heading2"/>
            </w:pPr>
            <w:r w:rsidRPr="000F7D04">
              <w:t>Leadership</w:t>
            </w:r>
          </w:p>
          <w:p w14:paraId="4C5C034C" w14:textId="77777777" w:rsidR="006E23B3" w:rsidRPr="005F1AB5" w:rsidRDefault="005C5BD7" w:rsidP="005C5BD7">
            <w:pPr>
              <w:pStyle w:val="Heading2"/>
              <w:rPr>
                <w:rFonts w:asciiTheme="minorHAnsi" w:eastAsia="Times New Roman" w:hAnsiTheme="minorHAnsi" w:cs="Georgia"/>
                <w:color w:val="auto"/>
                <w:sz w:val="22"/>
                <w:szCs w:val="22"/>
              </w:rPr>
            </w:pPr>
            <w:r w:rsidRPr="005F1AB5">
              <w:rPr>
                <w:rFonts w:asciiTheme="minorHAnsi" w:eastAsia="Times New Roman" w:hAnsiTheme="minorHAnsi" w:cs="Georgia"/>
                <w:color w:val="auto"/>
                <w:sz w:val="22"/>
                <w:szCs w:val="22"/>
              </w:rPr>
              <w:t>Head of the commerce department for conducting fests and competition at school</w:t>
            </w:r>
          </w:p>
          <w:p w14:paraId="00F7628A" w14:textId="77777777" w:rsidR="006E23B3" w:rsidRDefault="006E23B3" w:rsidP="006E23B3"/>
          <w:p w14:paraId="2D8BF923" w14:textId="77777777" w:rsidR="006E23B3" w:rsidRDefault="005F1AB5" w:rsidP="006E23B3">
            <w:pPr>
              <w:pStyle w:val="Heading2"/>
            </w:pPr>
            <w:r>
              <w:t>Achievements</w:t>
            </w:r>
          </w:p>
          <w:p w14:paraId="249FBBBB" w14:textId="307CF38B" w:rsidR="00556BA4" w:rsidRDefault="00556BA4" w:rsidP="005F1AB5">
            <w:pPr>
              <w:pStyle w:val="ListBullet"/>
            </w:pPr>
            <w:r>
              <w:t>Worked as marketing intern at My Captain workshop (The Climber)</w:t>
            </w:r>
          </w:p>
          <w:p w14:paraId="4497DE7B" w14:textId="1F554F3A" w:rsidR="00556BA4" w:rsidRDefault="00556BA4" w:rsidP="005F1AB5">
            <w:pPr>
              <w:pStyle w:val="ListBullet"/>
            </w:pPr>
            <w:r>
              <w:t xml:space="preserve">Core member of Marketing </w:t>
            </w:r>
            <w:proofErr w:type="spellStart"/>
            <w:r>
              <w:t>Sympulse</w:t>
            </w:r>
            <w:proofErr w:type="spellEnd"/>
          </w:p>
          <w:p w14:paraId="6DE1859C" w14:textId="6234F4C9" w:rsidR="005F1AB5" w:rsidRDefault="005F1AB5" w:rsidP="005F1AB5">
            <w:pPr>
              <w:pStyle w:val="ListBullet"/>
            </w:pPr>
            <w:r w:rsidRPr="005F1AB5">
              <w:t xml:space="preserve">Graduated in Indian Classical Music from </w:t>
            </w:r>
            <w:proofErr w:type="spellStart"/>
            <w:r w:rsidRPr="005F1AB5">
              <w:t>Prayag</w:t>
            </w:r>
            <w:proofErr w:type="spellEnd"/>
            <w:r w:rsidRPr="005F1AB5">
              <w:t xml:space="preserve"> </w:t>
            </w:r>
            <w:proofErr w:type="spellStart"/>
            <w:r w:rsidRPr="005F1AB5">
              <w:t>Sangeet</w:t>
            </w:r>
            <w:proofErr w:type="spellEnd"/>
            <w:r w:rsidRPr="005F1AB5">
              <w:t xml:space="preserve"> </w:t>
            </w:r>
            <w:proofErr w:type="spellStart"/>
            <w:r w:rsidRPr="005F1AB5">
              <w:t>Samiti</w:t>
            </w:r>
            <w:proofErr w:type="spellEnd"/>
            <w:r w:rsidRPr="005F1AB5">
              <w:t xml:space="preserve"> in 2018</w:t>
            </w:r>
          </w:p>
          <w:p w14:paraId="7FCFAB77" w14:textId="6D41CBD8" w:rsidR="003F0609" w:rsidRDefault="003F0609" w:rsidP="005F1AB5">
            <w:pPr>
              <w:pStyle w:val="ListBullet"/>
            </w:pPr>
            <w:r>
              <w:t>Best creative writer from T.I.M.E.</w:t>
            </w:r>
          </w:p>
          <w:p w14:paraId="10360519" w14:textId="4CC09CD4" w:rsidR="00517B2B" w:rsidRPr="005F1AB5" w:rsidRDefault="00517B2B" w:rsidP="005F1AB5">
            <w:pPr>
              <w:pStyle w:val="ListBullet"/>
            </w:pPr>
            <w:r>
              <w:t>Commerce conclave 2</w:t>
            </w:r>
            <w:r w:rsidRPr="00517B2B">
              <w:rPr>
                <w:vertAlign w:val="superscript"/>
              </w:rPr>
              <w:t>nd</w:t>
            </w:r>
            <w:r>
              <w:t xml:space="preserve"> runner up for 2 consecutive years.</w:t>
            </w:r>
            <w:bookmarkStart w:id="0" w:name="_GoBack"/>
            <w:bookmarkEnd w:id="0"/>
          </w:p>
          <w:p w14:paraId="5CF1EB24" w14:textId="77777777" w:rsidR="005F1AB5" w:rsidRPr="005F1AB5" w:rsidRDefault="005F1AB5" w:rsidP="005F1AB5">
            <w:pPr>
              <w:pStyle w:val="ListBullet"/>
            </w:pPr>
            <w:r w:rsidRPr="005F1AB5">
              <w:t>Winner of zonal level singing competition for 3 consecutive years 2016, 2017 and 2018</w:t>
            </w:r>
          </w:p>
          <w:p w14:paraId="47D6A81B" w14:textId="77777777" w:rsidR="005F1AB5" w:rsidRDefault="005F1AB5" w:rsidP="005F1AB5">
            <w:pPr>
              <w:pStyle w:val="ListBullet"/>
              <w:rPr>
                <w:sz w:val="24"/>
                <w:szCs w:val="24"/>
              </w:rPr>
            </w:pPr>
            <w:r w:rsidRPr="005F1AB5">
              <w:t>Runner up for the district level music competition</w:t>
            </w:r>
            <w:r w:rsidR="00983F02">
              <w:t xml:space="preserve"> in 2016-17 and 2017-18</w:t>
            </w:r>
            <w:r w:rsidRPr="0088690E">
              <w:rPr>
                <w:sz w:val="24"/>
                <w:szCs w:val="24"/>
              </w:rPr>
              <w:t>.</w:t>
            </w:r>
          </w:p>
          <w:p w14:paraId="2EAA4A84" w14:textId="26CD2483" w:rsidR="00983F02" w:rsidRPr="00762F10" w:rsidRDefault="005F1AB5" w:rsidP="00556BA4">
            <w:pPr>
              <w:pStyle w:val="ListBullet"/>
            </w:pPr>
            <w:r w:rsidRPr="005F1AB5">
              <w:t>Headed and participated in inter house football tournament for girls</w:t>
            </w:r>
          </w:p>
        </w:tc>
        <w:tc>
          <w:tcPr>
            <w:tcW w:w="892" w:type="dxa"/>
            <w:vMerge w:val="restart"/>
          </w:tcPr>
          <w:p w14:paraId="55F984C4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606732BC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371102F8" w14:textId="77777777" w:rsidTr="002E4AFC">
        <w:trPr>
          <w:trHeight w:val="605"/>
          <w:jc w:val="center"/>
        </w:trPr>
        <w:tc>
          <w:tcPr>
            <w:tcW w:w="6397" w:type="dxa"/>
            <w:vMerge/>
          </w:tcPr>
          <w:p w14:paraId="42347933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721A844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7E525197" w14:textId="77777777" w:rsidR="006E23B3" w:rsidRPr="002E4AFC" w:rsidRDefault="00D42C4E" w:rsidP="006E23B3">
            <w:pPr>
              <w:pStyle w:val="Heading2"/>
            </w:pPr>
            <w:r>
              <w:t>Personal Info</w:t>
            </w:r>
          </w:p>
        </w:tc>
      </w:tr>
      <w:tr w:rsidR="006E23B3" w:rsidRPr="002E4AFC" w14:paraId="672D261B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22ABBA57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311851B4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47B651F5" w14:textId="77777777" w:rsidR="00B140BE" w:rsidRDefault="00B140BE" w:rsidP="006E23B3">
            <w:pPr>
              <w:pStyle w:val="Information"/>
            </w:pPr>
          </w:p>
          <w:p w14:paraId="303F93DD" w14:textId="1218425B" w:rsidR="00B140BE" w:rsidRDefault="006E23B3" w:rsidP="006E23B3">
            <w:pPr>
              <w:pStyle w:val="Information"/>
            </w:pPr>
            <w:r w:rsidRPr="00B140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E7CBF97" wp14:editId="12CEF36D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E899AF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B140BE" w:rsidRPr="00B140BE">
              <w:t>Permanent Address</w:t>
            </w:r>
            <w:r w:rsidR="00B140BE">
              <w:t>:</w:t>
            </w:r>
          </w:p>
          <w:p w14:paraId="0D0345C7" w14:textId="79078328" w:rsidR="006E23B3" w:rsidRPr="00B140BE" w:rsidRDefault="00D42C4E" w:rsidP="006E23B3">
            <w:pPr>
              <w:pStyle w:val="Information"/>
              <w:rPr>
                <w:b w:val="0"/>
                <w:bCs/>
              </w:rPr>
            </w:pPr>
            <w:r w:rsidRPr="00B140BE">
              <w:rPr>
                <w:b w:val="0"/>
                <w:bCs/>
              </w:rPr>
              <w:t xml:space="preserve">1004, </w:t>
            </w:r>
            <w:proofErr w:type="spellStart"/>
            <w:r w:rsidRPr="00B140BE">
              <w:rPr>
                <w:b w:val="0"/>
                <w:bCs/>
              </w:rPr>
              <w:t>Supertech</w:t>
            </w:r>
            <w:proofErr w:type="spellEnd"/>
            <w:r w:rsidRPr="00B140BE">
              <w:rPr>
                <w:b w:val="0"/>
                <w:bCs/>
              </w:rPr>
              <w:t xml:space="preserve"> Avant </w:t>
            </w:r>
            <w:proofErr w:type="spellStart"/>
            <w:r w:rsidRPr="00B140BE">
              <w:rPr>
                <w:b w:val="0"/>
                <w:bCs/>
              </w:rPr>
              <w:t>Garde</w:t>
            </w:r>
            <w:proofErr w:type="spellEnd"/>
            <w:r w:rsidRPr="00B140BE">
              <w:rPr>
                <w:b w:val="0"/>
                <w:bCs/>
              </w:rPr>
              <w:t xml:space="preserve">, Sector 5, </w:t>
            </w:r>
            <w:proofErr w:type="spellStart"/>
            <w:r w:rsidRPr="00B140BE">
              <w:rPr>
                <w:b w:val="0"/>
                <w:bCs/>
              </w:rPr>
              <w:t>Vaishali</w:t>
            </w:r>
            <w:proofErr w:type="spellEnd"/>
          </w:p>
          <w:p w14:paraId="2FDFC95D" w14:textId="77777777" w:rsidR="006E23B3" w:rsidRPr="00B140BE" w:rsidRDefault="00D42C4E" w:rsidP="006E23B3">
            <w:pPr>
              <w:pStyle w:val="Information"/>
              <w:rPr>
                <w:b w:val="0"/>
                <w:bCs/>
              </w:rPr>
            </w:pPr>
            <w:r w:rsidRPr="00B140BE">
              <w:rPr>
                <w:b w:val="0"/>
                <w:bCs/>
              </w:rPr>
              <w:t>Ghaziabad, Uttar Pradesh – 201010 India</w:t>
            </w:r>
          </w:p>
          <w:p w14:paraId="2EB4ED54" w14:textId="77777777" w:rsidR="00B140BE" w:rsidRDefault="00B140BE" w:rsidP="006E23B3">
            <w:pPr>
              <w:pStyle w:val="Information"/>
            </w:pPr>
            <w:r>
              <w:t>Communication Address:</w:t>
            </w:r>
          </w:p>
          <w:p w14:paraId="51989F89" w14:textId="4579789E" w:rsidR="00B140BE" w:rsidRPr="00B140BE" w:rsidRDefault="00B140BE" w:rsidP="006E23B3">
            <w:pPr>
              <w:pStyle w:val="Information"/>
              <w:rPr>
                <w:b w:val="0"/>
                <w:bCs/>
              </w:rPr>
            </w:pPr>
            <w:r w:rsidRPr="00B140BE">
              <w:rPr>
                <w:b w:val="0"/>
                <w:bCs/>
              </w:rPr>
              <w:t xml:space="preserve">E1303, </w:t>
            </w:r>
            <w:proofErr w:type="spellStart"/>
            <w:r w:rsidRPr="00B140BE">
              <w:rPr>
                <w:b w:val="0"/>
                <w:bCs/>
              </w:rPr>
              <w:t>Dosti</w:t>
            </w:r>
            <w:proofErr w:type="spellEnd"/>
            <w:r w:rsidRPr="00B140BE">
              <w:rPr>
                <w:b w:val="0"/>
                <w:bCs/>
              </w:rPr>
              <w:t xml:space="preserve"> Acres, </w:t>
            </w:r>
            <w:proofErr w:type="spellStart"/>
            <w:r w:rsidRPr="00B140BE">
              <w:rPr>
                <w:b w:val="0"/>
                <w:bCs/>
              </w:rPr>
              <w:t>Dosti</w:t>
            </w:r>
            <w:proofErr w:type="spellEnd"/>
            <w:r w:rsidRPr="00B140BE">
              <w:rPr>
                <w:b w:val="0"/>
                <w:bCs/>
              </w:rPr>
              <w:t xml:space="preserve"> Erica, </w:t>
            </w:r>
            <w:proofErr w:type="spellStart"/>
            <w:r w:rsidRPr="00B140BE">
              <w:rPr>
                <w:b w:val="0"/>
                <w:bCs/>
              </w:rPr>
              <w:t>Antop</w:t>
            </w:r>
            <w:proofErr w:type="spellEnd"/>
            <w:r w:rsidRPr="00B140BE">
              <w:rPr>
                <w:b w:val="0"/>
                <w:bCs/>
              </w:rPr>
              <w:t xml:space="preserve"> Hill, </w:t>
            </w:r>
            <w:proofErr w:type="spellStart"/>
            <w:r w:rsidRPr="00B140BE">
              <w:rPr>
                <w:b w:val="0"/>
                <w:bCs/>
              </w:rPr>
              <w:t>Wadala</w:t>
            </w:r>
            <w:proofErr w:type="spellEnd"/>
            <w:r w:rsidRPr="00B140BE">
              <w:rPr>
                <w:b w:val="0"/>
                <w:bCs/>
              </w:rPr>
              <w:t>, Mumbai, Maharashtra – 400031 India</w:t>
            </w:r>
          </w:p>
        </w:tc>
      </w:tr>
      <w:tr w:rsidR="006E23B3" w:rsidRPr="002E4AFC" w14:paraId="0BFAC971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4A1BC3C2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2631BD2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5D3316B3" w14:textId="77777777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85D61E8" wp14:editId="2181DB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8E1AC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D42C4E">
              <w:t>+91 9873945240</w:t>
            </w:r>
          </w:p>
        </w:tc>
      </w:tr>
      <w:tr w:rsidR="006E23B3" w:rsidRPr="002E4AFC" w14:paraId="6DD05E7D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2F0EA38F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5FA55E91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6629D4AA" w14:textId="77777777"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DD9E4C6" wp14:editId="7B2A34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5EC65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D42C4E">
              <w:t>stutipuri1110@gmail.com</w:t>
            </w:r>
          </w:p>
        </w:tc>
      </w:tr>
      <w:tr w:rsidR="006E23B3" w:rsidRPr="002E4AFC" w14:paraId="3164B628" w14:textId="77777777" w:rsidTr="002E4AFC">
        <w:trPr>
          <w:trHeight w:val="567"/>
          <w:jc w:val="center"/>
        </w:trPr>
        <w:tc>
          <w:tcPr>
            <w:tcW w:w="6397" w:type="dxa"/>
            <w:vMerge/>
          </w:tcPr>
          <w:p w14:paraId="6DC5CE5A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588A5718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14:paraId="4E3C0C0F" w14:textId="77777777" w:rsidR="00CF1E0C" w:rsidRDefault="00CF1E0C" w:rsidP="00D75A06">
            <w:pPr>
              <w:pStyle w:val="Heading2"/>
              <w:pBdr>
                <w:top w:val="none" w:sz="0" w:space="0" w:color="auto"/>
              </w:pBdr>
            </w:pPr>
          </w:p>
          <w:p w14:paraId="70A77B34" w14:textId="77777777" w:rsidR="006E23B3" w:rsidRDefault="00D75A06" w:rsidP="00D75A06">
            <w:pPr>
              <w:pStyle w:val="Heading2"/>
              <w:pBdr>
                <w:top w:val="none" w:sz="0" w:space="0" w:color="auto"/>
              </w:pBdr>
            </w:pPr>
            <w:r>
              <w:t>Languages</w:t>
            </w:r>
          </w:p>
          <w:p w14:paraId="642E7F56" w14:textId="77777777" w:rsidR="00CF1E0C" w:rsidRDefault="006D66AE" w:rsidP="007C2E70">
            <w:pPr>
              <w:pStyle w:val="ListParagraph"/>
              <w:numPr>
                <w:ilvl w:val="0"/>
                <w:numId w:val="26"/>
              </w:numPr>
            </w:pPr>
            <w:r>
              <w:t>Hindi</w:t>
            </w:r>
            <w:r w:rsidR="00CF1E0C">
              <w:t xml:space="preserve">     </w:t>
            </w:r>
            <w:r w:rsidR="00714BEF">
              <w:t>--</w:t>
            </w:r>
            <w:r w:rsidR="00CF1E0C">
              <w:t xml:space="preserve">-Proficient </w:t>
            </w:r>
          </w:p>
          <w:p w14:paraId="66D7F369" w14:textId="77777777" w:rsidR="00CF1E0C" w:rsidRDefault="00CF1E0C" w:rsidP="007C2E70">
            <w:pPr>
              <w:pStyle w:val="ListParagraph"/>
              <w:numPr>
                <w:ilvl w:val="0"/>
                <w:numId w:val="26"/>
              </w:numPr>
            </w:pPr>
            <w:r>
              <w:t xml:space="preserve">English </w:t>
            </w:r>
            <w:r w:rsidR="00714BEF">
              <w:t>--</w:t>
            </w:r>
            <w:r>
              <w:t>-Proficient</w:t>
            </w:r>
          </w:p>
          <w:p w14:paraId="05A1F5F0" w14:textId="77777777" w:rsidR="00D75A06" w:rsidRPr="00D75A06" w:rsidRDefault="00CF1E0C" w:rsidP="007C2E70">
            <w:pPr>
              <w:pStyle w:val="ListParagraph"/>
              <w:numPr>
                <w:ilvl w:val="0"/>
                <w:numId w:val="26"/>
              </w:numPr>
            </w:pPr>
            <w:r>
              <w:t>German--</w:t>
            </w:r>
            <w:r w:rsidR="00714BEF">
              <w:t>-</w:t>
            </w:r>
            <w:r>
              <w:t xml:space="preserve">Intermediate                       </w:t>
            </w:r>
          </w:p>
        </w:tc>
      </w:tr>
      <w:tr w:rsidR="006E23B3" w:rsidRPr="002E4AFC" w14:paraId="014A6DD3" w14:textId="77777777" w:rsidTr="002E4AFC">
        <w:trPr>
          <w:trHeight w:val="796"/>
          <w:jc w:val="center"/>
        </w:trPr>
        <w:tc>
          <w:tcPr>
            <w:tcW w:w="6397" w:type="dxa"/>
            <w:vMerge/>
          </w:tcPr>
          <w:p w14:paraId="7FACD852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14:paraId="24F3C00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361B4262" w14:textId="77777777" w:rsidR="006E23B3" w:rsidRDefault="006E23B3" w:rsidP="006E23B3">
            <w:pPr>
              <w:rPr>
                <w:rFonts w:ascii="Arial" w:hAnsi="Arial"/>
              </w:rPr>
            </w:pPr>
          </w:p>
          <w:p w14:paraId="4ECE8204" w14:textId="77777777" w:rsidR="007C2E70" w:rsidRDefault="007C2E70" w:rsidP="006E23B3">
            <w:pPr>
              <w:rPr>
                <w:rFonts w:ascii="Arial" w:hAnsi="Arial"/>
              </w:rPr>
            </w:pPr>
          </w:p>
          <w:p w14:paraId="635EBA2E" w14:textId="77777777" w:rsidR="007C2E70" w:rsidRDefault="007C2E70" w:rsidP="00D567CC">
            <w:pPr>
              <w:pStyle w:val="Heading2"/>
              <w:pBdr>
                <w:top w:val="none" w:sz="0" w:space="0" w:color="auto"/>
              </w:pBdr>
            </w:pPr>
            <w:r>
              <w:t>Skills</w:t>
            </w:r>
          </w:p>
          <w:p w14:paraId="441951AD" w14:textId="77777777" w:rsidR="00745EE2" w:rsidRDefault="00745EE2" w:rsidP="00745EE2">
            <w:pPr>
              <w:pStyle w:val="ListParagraph"/>
              <w:numPr>
                <w:ilvl w:val="0"/>
                <w:numId w:val="26"/>
              </w:numPr>
            </w:pPr>
            <w:r>
              <w:t>Research</w:t>
            </w:r>
          </w:p>
          <w:p w14:paraId="1A5F20F5" w14:textId="77777777" w:rsidR="00DE713B" w:rsidRDefault="00DE713B" w:rsidP="00745EE2">
            <w:pPr>
              <w:pStyle w:val="ListParagraph"/>
              <w:numPr>
                <w:ilvl w:val="0"/>
                <w:numId w:val="26"/>
              </w:numPr>
            </w:pPr>
            <w:r>
              <w:t>Debate</w:t>
            </w:r>
          </w:p>
          <w:p w14:paraId="4E8018F1" w14:textId="77777777" w:rsidR="00DE713B" w:rsidRDefault="00DE713B" w:rsidP="00745EE2">
            <w:pPr>
              <w:pStyle w:val="ListParagraph"/>
              <w:numPr>
                <w:ilvl w:val="0"/>
                <w:numId w:val="26"/>
              </w:numPr>
            </w:pPr>
            <w:r>
              <w:t>Creative designing</w:t>
            </w:r>
          </w:p>
          <w:p w14:paraId="2349A966" w14:textId="77777777" w:rsidR="00D567CC" w:rsidRDefault="00D567CC" w:rsidP="00745EE2">
            <w:pPr>
              <w:pStyle w:val="ListParagraph"/>
              <w:numPr>
                <w:ilvl w:val="0"/>
                <w:numId w:val="26"/>
              </w:numPr>
            </w:pPr>
            <w:r>
              <w:t>Indian classical and western music</w:t>
            </w:r>
          </w:p>
          <w:p w14:paraId="5BF46B58" w14:textId="77777777" w:rsidR="00D567CC" w:rsidRDefault="00D567CC" w:rsidP="00745EE2">
            <w:pPr>
              <w:pStyle w:val="ListParagraph"/>
              <w:numPr>
                <w:ilvl w:val="0"/>
                <w:numId w:val="26"/>
              </w:numPr>
            </w:pPr>
            <w:r>
              <w:t>Playing Synthesizer and Harmonium</w:t>
            </w:r>
          </w:p>
          <w:p w14:paraId="4AC6FF23" w14:textId="77777777" w:rsidR="00745EE2" w:rsidRDefault="00745EE2" w:rsidP="006E23B3">
            <w:pPr>
              <w:rPr>
                <w:rFonts w:ascii="Arial" w:hAnsi="Arial"/>
              </w:rPr>
            </w:pPr>
          </w:p>
          <w:p w14:paraId="4F36B855" w14:textId="77777777" w:rsidR="00745EE2" w:rsidRPr="002E4AFC" w:rsidRDefault="00745EE2" w:rsidP="006E23B3">
            <w:pPr>
              <w:rPr>
                <w:rFonts w:ascii="Arial" w:hAnsi="Arial"/>
              </w:rPr>
            </w:pPr>
          </w:p>
        </w:tc>
      </w:tr>
      <w:tr w:rsidR="006D66AE" w:rsidRPr="002E4AFC" w14:paraId="29CB388B" w14:textId="77777777" w:rsidTr="002E4AFC">
        <w:trPr>
          <w:trHeight w:val="796"/>
          <w:jc w:val="center"/>
        </w:trPr>
        <w:tc>
          <w:tcPr>
            <w:tcW w:w="6397" w:type="dxa"/>
          </w:tcPr>
          <w:p w14:paraId="1F63DC12" w14:textId="77777777" w:rsidR="002472DD" w:rsidRDefault="002472DD" w:rsidP="002472DD"/>
          <w:p w14:paraId="54FE5CA8" w14:textId="77777777" w:rsidR="002472DD" w:rsidRDefault="002472DD" w:rsidP="002472DD">
            <w:pPr>
              <w:pStyle w:val="Heading2"/>
            </w:pPr>
            <w:r>
              <w:lastRenderedPageBreak/>
              <w:t>References</w:t>
            </w:r>
          </w:p>
          <w:p w14:paraId="3D356E43" w14:textId="77777777" w:rsidR="006D66AE" w:rsidRPr="00983F02" w:rsidRDefault="002472DD" w:rsidP="002472DD">
            <w:pPr>
              <w:rPr>
                <w:rFonts w:asciiTheme="majorHAnsi" w:hAnsiTheme="majorHAnsi"/>
                <w:color w:val="202B6A" w:themeColor="accent1"/>
                <w:sz w:val="26"/>
                <w:szCs w:val="26"/>
              </w:rPr>
            </w:pPr>
            <w:r>
              <w:t>Available on request</w:t>
            </w:r>
          </w:p>
        </w:tc>
        <w:tc>
          <w:tcPr>
            <w:tcW w:w="892" w:type="dxa"/>
          </w:tcPr>
          <w:p w14:paraId="45D3DE99" w14:textId="77777777" w:rsidR="006D66AE" w:rsidRPr="002E4AFC" w:rsidRDefault="006D66AE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14:paraId="6C0F80C0" w14:textId="77777777" w:rsidR="006D66AE" w:rsidRPr="002E4AFC" w:rsidRDefault="006D66AE" w:rsidP="006E23B3">
            <w:pPr>
              <w:rPr>
                <w:rFonts w:ascii="Arial" w:hAnsi="Arial"/>
              </w:rPr>
            </w:pPr>
          </w:p>
        </w:tc>
      </w:tr>
    </w:tbl>
    <w:p w14:paraId="7444EA75" w14:textId="77777777" w:rsidR="00CE6104" w:rsidRPr="0006568A" w:rsidRDefault="00CE6104" w:rsidP="00B140BE"/>
    <w:sectPr w:rsidR="00CE6104" w:rsidRPr="0006568A" w:rsidSect="00660C59">
      <w:headerReference w:type="default" r:id="rId1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5FF23" w14:textId="77777777" w:rsidR="00E94483" w:rsidRDefault="00E94483" w:rsidP="009129A0">
      <w:r>
        <w:separator/>
      </w:r>
    </w:p>
  </w:endnote>
  <w:endnote w:type="continuationSeparator" w:id="0">
    <w:p w14:paraId="211733B7" w14:textId="77777777" w:rsidR="00E94483" w:rsidRDefault="00E94483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89E675E-6DF3-40F5-BB2C-1ECB920D0C90}"/>
    <w:embedBold r:id="rId2" w:fontKey="{59823BE9-1ADE-4FD7-A792-A92E75088AC7}"/>
  </w:font>
  <w:font w:name="Corbel">
    <w:charset w:val="00"/>
    <w:family w:val="swiss"/>
    <w:pitch w:val="variable"/>
    <w:sig w:usb0="A00002EF" w:usb1="4000A44B" w:usb2="00000000" w:usb3="00000000" w:csb0="0000019F" w:csb1="00000000"/>
    <w:embedRegular r:id="rId3" w:fontKey="{A4BE8861-346F-AD4D-96DD-C163BF84E12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27329BD7-5C3A-4263-B7D8-D0BD7C8387FB}"/>
    <w:embedBold r:id="rId5" w:fontKey="{9FE9D0F1-AA65-483D-9312-2A2A8638B83D}"/>
    <w:embedItalic r:id="rId6" w:fontKey="{FB8B0A26-B6A0-427A-B6A5-12D19B8E8110}"/>
  </w:font>
  <w:font w:name="Georgia">
    <w:charset w:val="00"/>
    <w:family w:val="roman"/>
    <w:pitch w:val="variable"/>
    <w:sig w:usb0="00000287" w:usb1="00000000" w:usb2="00000000" w:usb3="00000000" w:csb0="0000009F" w:csb1="00000000"/>
    <w:embedRegular r:id="rId7" w:fontKey="{216A3548-E1FF-F942-8137-EF017A856B96}"/>
    <w:embedBold r:id="rId8" w:fontKey="{D8D12952-C156-A945-8BC8-F51CFA0256C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62D89" w14:textId="77777777" w:rsidR="00E94483" w:rsidRDefault="00E94483" w:rsidP="009129A0">
      <w:r>
        <w:separator/>
      </w:r>
    </w:p>
  </w:footnote>
  <w:footnote w:type="continuationSeparator" w:id="0">
    <w:p w14:paraId="37BFC112" w14:textId="77777777" w:rsidR="00E94483" w:rsidRDefault="00E94483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8A49D" w14:textId="77777777"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871F45B" wp14:editId="76B8244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D84236D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4786B8A"/>
    <w:multiLevelType w:val="hybridMultilevel"/>
    <w:tmpl w:val="D9BEF6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872314A"/>
    <w:multiLevelType w:val="hybridMultilevel"/>
    <w:tmpl w:val="4F0E2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D71F21"/>
    <w:multiLevelType w:val="hybridMultilevel"/>
    <w:tmpl w:val="D9C4A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6FE7508D"/>
    <w:multiLevelType w:val="hybridMultilevel"/>
    <w:tmpl w:val="E8607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9"/>
  </w:num>
  <w:num w:numId="4">
    <w:abstractNumId w:val="15"/>
  </w:num>
  <w:num w:numId="5">
    <w:abstractNumId w:val="16"/>
  </w:num>
  <w:num w:numId="6">
    <w:abstractNumId w:val="23"/>
  </w:num>
  <w:num w:numId="7">
    <w:abstractNumId w:val="9"/>
  </w:num>
  <w:num w:numId="8">
    <w:abstractNumId w:val="13"/>
  </w:num>
  <w:num w:numId="9">
    <w:abstractNumId w:val="21"/>
  </w:num>
  <w:num w:numId="10">
    <w:abstractNumId w:val="3"/>
  </w:num>
  <w:num w:numId="11">
    <w:abstractNumId w:val="7"/>
  </w:num>
  <w:num w:numId="12">
    <w:abstractNumId w:val="1"/>
  </w:num>
  <w:num w:numId="13">
    <w:abstractNumId w:val="4"/>
  </w:num>
  <w:num w:numId="14">
    <w:abstractNumId w:val="12"/>
  </w:num>
  <w:num w:numId="15">
    <w:abstractNumId w:val="11"/>
  </w:num>
  <w:num w:numId="16">
    <w:abstractNumId w:val="20"/>
  </w:num>
  <w:num w:numId="17">
    <w:abstractNumId w:val="5"/>
  </w:num>
  <w:num w:numId="18">
    <w:abstractNumId w:val="26"/>
  </w:num>
  <w:num w:numId="19">
    <w:abstractNumId w:val="22"/>
  </w:num>
  <w:num w:numId="20">
    <w:abstractNumId w:val="17"/>
  </w:num>
  <w:num w:numId="21">
    <w:abstractNumId w:val="25"/>
  </w:num>
  <w:num w:numId="22">
    <w:abstractNumId w:val="6"/>
  </w:num>
  <w:num w:numId="23">
    <w:abstractNumId w:val="0"/>
  </w:num>
  <w:num w:numId="24">
    <w:abstractNumId w:val="0"/>
  </w:num>
  <w:num w:numId="25">
    <w:abstractNumId w:val="18"/>
  </w:num>
  <w:num w:numId="26">
    <w:abstractNumId w:val="2"/>
  </w:num>
  <w:num w:numId="27">
    <w:abstractNumId w:val="24"/>
  </w:num>
  <w:num w:numId="2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removePersonalInformation/>
  <w:removeDateAndTime/>
  <w:displayBackgroundShape/>
  <w:embedTrueTypeFonts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4E"/>
    <w:rsid w:val="00052382"/>
    <w:rsid w:val="0006568A"/>
    <w:rsid w:val="00076F0F"/>
    <w:rsid w:val="00084253"/>
    <w:rsid w:val="000D1F49"/>
    <w:rsid w:val="000E6867"/>
    <w:rsid w:val="001727CA"/>
    <w:rsid w:val="001D60F9"/>
    <w:rsid w:val="001F0B31"/>
    <w:rsid w:val="002472DD"/>
    <w:rsid w:val="002C56E6"/>
    <w:rsid w:val="002D1691"/>
    <w:rsid w:val="002E4AFC"/>
    <w:rsid w:val="002F2708"/>
    <w:rsid w:val="00320F0E"/>
    <w:rsid w:val="00361E11"/>
    <w:rsid w:val="003F0609"/>
    <w:rsid w:val="003F0847"/>
    <w:rsid w:val="0040090B"/>
    <w:rsid w:val="0046302A"/>
    <w:rsid w:val="00464B35"/>
    <w:rsid w:val="00487D2D"/>
    <w:rsid w:val="004D5D62"/>
    <w:rsid w:val="004F0C13"/>
    <w:rsid w:val="005112D0"/>
    <w:rsid w:val="00517B2B"/>
    <w:rsid w:val="00556BA4"/>
    <w:rsid w:val="00577E06"/>
    <w:rsid w:val="005A3BF7"/>
    <w:rsid w:val="005C5BD7"/>
    <w:rsid w:val="005F1AB5"/>
    <w:rsid w:val="005F2035"/>
    <w:rsid w:val="005F78E5"/>
    <w:rsid w:val="005F7990"/>
    <w:rsid w:val="00635B84"/>
    <w:rsid w:val="0063739C"/>
    <w:rsid w:val="00660C59"/>
    <w:rsid w:val="006D66AE"/>
    <w:rsid w:val="006E23B3"/>
    <w:rsid w:val="00714BEF"/>
    <w:rsid w:val="00735FC9"/>
    <w:rsid w:val="00745EE2"/>
    <w:rsid w:val="00770F25"/>
    <w:rsid w:val="007A35A8"/>
    <w:rsid w:val="007B0A85"/>
    <w:rsid w:val="007C2E70"/>
    <w:rsid w:val="007C6A52"/>
    <w:rsid w:val="0082043E"/>
    <w:rsid w:val="008311CD"/>
    <w:rsid w:val="008E203A"/>
    <w:rsid w:val="0091229C"/>
    <w:rsid w:val="009129A0"/>
    <w:rsid w:val="00940E73"/>
    <w:rsid w:val="00983F02"/>
    <w:rsid w:val="0098597D"/>
    <w:rsid w:val="009929ED"/>
    <w:rsid w:val="009B15B0"/>
    <w:rsid w:val="009C5B1B"/>
    <w:rsid w:val="009F619A"/>
    <w:rsid w:val="009F6DDE"/>
    <w:rsid w:val="00A370A8"/>
    <w:rsid w:val="00B140BE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CF1E0C"/>
    <w:rsid w:val="00D16163"/>
    <w:rsid w:val="00D42C4E"/>
    <w:rsid w:val="00D567CC"/>
    <w:rsid w:val="00D75A06"/>
    <w:rsid w:val="00DB3FAD"/>
    <w:rsid w:val="00DE713B"/>
    <w:rsid w:val="00E61C09"/>
    <w:rsid w:val="00E85722"/>
    <w:rsid w:val="00E94483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AACC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34"/>
    <w:qFormat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theme" Target="theme/theme1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fontTable" Target="fontTable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header" Target="header1.xml" /><Relationship Id="rId5" Type="http://schemas.openxmlformats.org/officeDocument/2006/relationships/styles" Target="styles.xml" /><Relationship Id="rId10" Type="http://schemas.openxmlformats.org/officeDocument/2006/relationships/image" Target="media/image1.jpeg" /><Relationship Id="rId4" Type="http://schemas.openxmlformats.org/officeDocument/2006/relationships/numbering" Target="numbering.xml" /><Relationship Id="rId9" Type="http://schemas.openxmlformats.org/officeDocument/2006/relationships/endnotes" Target="endnotes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 /><Relationship Id="rId3" Type="http://schemas.openxmlformats.org/officeDocument/2006/relationships/font" Target="fonts/font3.odttf" /><Relationship Id="rId7" Type="http://schemas.openxmlformats.org/officeDocument/2006/relationships/font" Target="fonts/font7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-L-0078\AppData\Roaming\Microsoft\Templates\Headshot%20resume.dotx" TargetMode="External" 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6dc4bcd6-49db-4c07-9060-8acfc67cef9f"/>
    <ds:schemaRef ds:uri="fb0879af-3eba-417a-a55a-ffe6dcd6ca7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Headshot%20resume.dotx</Template>
  <TotalTime>0</TotalTime>
  <Pages>2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2019-11-20T04:15:00Z</dcterms:created>
  <dcterms:modified xsi:type="dcterms:W3CDTF">2019-11-20T04:16:00Z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